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425B" w14:textId="77777777" w:rsidR="00DD0DD4" w:rsidRPr="00DD0DD4" w:rsidRDefault="00DD0DD4" w:rsidP="00DD0DD4">
      <w:pPr>
        <w:snapToGrid w:val="0"/>
        <w:jc w:val="center"/>
        <w:rPr>
          <w:rFonts w:asciiTheme="minorEastAsia" w:eastAsiaTheme="minorEastAsia" w:hAnsiTheme="minorEastAsia"/>
          <w:b/>
          <w:sz w:val="52"/>
          <w:szCs w:val="52"/>
        </w:rPr>
      </w:pPr>
      <w:r w:rsidRPr="00DD0DD4"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  <w:t>令和</w:t>
      </w:r>
      <w:r w:rsidR="00E9763E">
        <w:rPr>
          <w:rFonts w:asciiTheme="minorEastAsia" w:eastAsiaTheme="minorEastAsia" w:hAnsiTheme="minorEastAsia" w:hint="eastAsia"/>
          <w:b/>
          <w:sz w:val="52"/>
          <w:szCs w:val="52"/>
        </w:rPr>
        <w:t>8</w:t>
      </w:r>
      <w:r w:rsidRPr="00DD0DD4"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  <w:t xml:space="preserve">年度 </w:t>
      </w:r>
      <w:r w:rsidR="00E901BC" w:rsidRPr="00DD0DD4">
        <w:rPr>
          <w:rFonts w:asciiTheme="minorEastAsia" w:eastAsiaTheme="minorEastAsia" w:hAnsiTheme="minorEastAsia" w:hint="eastAsia"/>
          <w:b/>
          <w:sz w:val="52"/>
          <w:szCs w:val="52"/>
          <w:lang w:eastAsia="zh-CN"/>
        </w:rPr>
        <w:t>卒業研究</w:t>
      </w:r>
    </w:p>
    <w:p w14:paraId="78A97A6B" w14:textId="77777777" w:rsidR="00E901BC" w:rsidRPr="00DD0DD4" w:rsidRDefault="00DD0DD4" w:rsidP="00E901BC">
      <w:pPr>
        <w:jc w:val="center"/>
        <w:rPr>
          <w:rFonts w:asciiTheme="minorEastAsia" w:eastAsiaTheme="minorEastAsia" w:hAnsiTheme="minorEastAsia"/>
          <w:b/>
          <w:sz w:val="52"/>
          <w:szCs w:val="52"/>
        </w:rPr>
      </w:pPr>
      <w:r w:rsidRPr="00DD0DD4">
        <w:rPr>
          <w:rFonts w:asciiTheme="minorEastAsia" w:eastAsiaTheme="minorEastAsia" w:hAnsiTheme="minorEastAsia" w:hint="eastAsia"/>
          <w:b/>
          <w:sz w:val="52"/>
          <w:szCs w:val="52"/>
        </w:rPr>
        <w:t>中間報告</w:t>
      </w:r>
      <w:r w:rsidR="00E901BC" w:rsidRPr="00DD0DD4">
        <w:rPr>
          <w:rFonts w:asciiTheme="minorEastAsia" w:eastAsiaTheme="minorEastAsia" w:hAnsiTheme="minorEastAsia" w:hint="eastAsia"/>
          <w:b/>
          <w:sz w:val="52"/>
          <w:szCs w:val="52"/>
        </w:rPr>
        <w:t>書</w:t>
      </w:r>
      <w:r w:rsidRPr="00DD0DD4">
        <w:rPr>
          <w:rFonts w:asciiTheme="minorEastAsia" w:eastAsiaTheme="minorEastAsia" w:hAnsiTheme="minorEastAsia" w:hint="eastAsia"/>
          <w:b/>
          <w:sz w:val="52"/>
          <w:szCs w:val="52"/>
        </w:rPr>
        <w:t>１</w:t>
      </w:r>
    </w:p>
    <w:p w14:paraId="18CA4127" w14:textId="77777777" w:rsidR="00E901BC" w:rsidRPr="001A5E49" w:rsidRDefault="00E901BC" w:rsidP="00E901BC">
      <w:pPr>
        <w:jc w:val="center"/>
        <w:rPr>
          <w:rFonts w:asciiTheme="minorEastAsia" w:eastAsiaTheme="minorEastAsia" w:hAnsiTheme="minorEastAsia"/>
          <w:b/>
          <w:szCs w:val="21"/>
        </w:rPr>
      </w:pPr>
    </w:p>
    <w:p w14:paraId="22322666" w14:textId="77777777" w:rsidR="00E901BC" w:rsidRPr="001A5E49" w:rsidRDefault="00F05BA1" w:rsidP="00E901BC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1A5E49">
        <w:rPr>
          <w:rFonts w:asciiTheme="minorEastAsia" w:eastAsiaTheme="minorEastAsia" w:hAnsiTheme="minorEastAsia" w:hint="eastAsia"/>
          <w:sz w:val="36"/>
          <w:szCs w:val="36"/>
        </w:rPr>
        <w:t>研究テーマ：</w:t>
      </w:r>
    </w:p>
    <w:p w14:paraId="78F7D77D" w14:textId="467D0A03" w:rsidR="00E901BC" w:rsidRPr="006E65E8" w:rsidRDefault="00EF4CF6" w:rsidP="00E901BC">
      <w:pPr>
        <w:jc w:val="center"/>
        <w:rPr>
          <w:rFonts w:asciiTheme="minorEastAsia" w:eastAsiaTheme="minorEastAsia" w:hAnsiTheme="minorEastAsia"/>
          <w:color w:val="FF0000"/>
          <w:sz w:val="36"/>
          <w:szCs w:val="36"/>
        </w:rPr>
      </w:pPr>
      <w:r w:rsidRPr="00EF4CF6">
        <w:rPr>
          <w:rFonts w:asciiTheme="minorEastAsia" w:eastAsiaTheme="minorEastAsia" w:hAnsiTheme="minorEastAsia"/>
          <w:sz w:val="36"/>
          <w:szCs w:val="36"/>
        </w:rPr>
        <w:t>サーバー仮想化技術とコンテナ技術の性能比較および最適化に関する研究 </w:t>
      </w:r>
    </w:p>
    <w:p w14:paraId="5712DEB4" w14:textId="77777777" w:rsidR="001139C8" w:rsidRPr="001A5E49" w:rsidRDefault="001139C8" w:rsidP="00E901BC">
      <w:pPr>
        <w:jc w:val="center"/>
        <w:rPr>
          <w:rFonts w:asciiTheme="minorEastAsia" w:eastAsiaTheme="minorEastAsia" w:hAnsiTheme="minorEastAsia"/>
          <w:sz w:val="24"/>
        </w:rPr>
      </w:pPr>
    </w:p>
    <w:p w14:paraId="09F688D1" w14:textId="77777777" w:rsidR="00F05BA1" w:rsidRPr="001A5E49" w:rsidRDefault="00F05BA1" w:rsidP="00E901BC">
      <w:pPr>
        <w:jc w:val="center"/>
        <w:rPr>
          <w:rFonts w:asciiTheme="minorEastAsia" w:eastAsiaTheme="minorEastAsia" w:hAnsiTheme="minorEastAsia"/>
          <w:sz w:val="36"/>
          <w:szCs w:val="36"/>
          <w:lang w:eastAsia="zh-CN"/>
        </w:rPr>
      </w:pPr>
      <w:r w:rsidRPr="001A5E49">
        <w:rPr>
          <w:rFonts w:asciiTheme="minorEastAsia" w:eastAsiaTheme="minorEastAsia" w:hAnsiTheme="minorEastAsia" w:hint="eastAsia"/>
          <w:sz w:val="36"/>
          <w:szCs w:val="36"/>
          <w:lang w:eastAsia="zh-CN"/>
        </w:rPr>
        <w:t>提出者：</w:t>
      </w:r>
    </w:p>
    <w:p w14:paraId="51EB8334" w14:textId="5765A35C" w:rsidR="00E25A32" w:rsidRPr="00C56402" w:rsidRDefault="00352635" w:rsidP="00E25A32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C56402">
        <w:rPr>
          <w:rFonts w:asciiTheme="minorEastAsia" w:eastAsiaTheme="minorEastAsia" w:hAnsiTheme="minorEastAsia" w:hint="eastAsia"/>
          <w:sz w:val="36"/>
          <w:szCs w:val="36"/>
        </w:rPr>
        <w:t>123D024</w:t>
      </w:r>
      <w:r w:rsidR="00E25A32" w:rsidRPr="00C56402">
        <w:rPr>
          <w:rFonts w:asciiTheme="minorEastAsia" w:eastAsiaTheme="minorEastAsia" w:hAnsiTheme="minorEastAsia" w:hint="eastAsia"/>
          <w:sz w:val="36"/>
          <w:szCs w:val="36"/>
          <w:lang w:eastAsia="zh-CN"/>
        </w:rPr>
        <w:t xml:space="preserve">　</w:t>
      </w:r>
      <w:r w:rsidRPr="00C56402">
        <w:rPr>
          <w:rFonts w:asciiTheme="minorEastAsia" w:eastAsiaTheme="minorEastAsia" w:hAnsiTheme="minorEastAsia" w:hint="eastAsia"/>
          <w:sz w:val="36"/>
          <w:szCs w:val="36"/>
        </w:rPr>
        <w:t>大槻</w:t>
      </w:r>
      <w:r w:rsidR="00E25A32" w:rsidRPr="00C56402">
        <w:rPr>
          <w:rFonts w:asciiTheme="minorEastAsia" w:eastAsiaTheme="minorEastAsia" w:hAnsiTheme="minorEastAsia" w:hint="eastAsia"/>
          <w:sz w:val="36"/>
          <w:szCs w:val="36"/>
          <w:lang w:eastAsia="zh-CN"/>
        </w:rPr>
        <w:t xml:space="preserve">　</w:t>
      </w:r>
      <w:r w:rsidRPr="00C56402">
        <w:rPr>
          <w:rFonts w:asciiTheme="minorEastAsia" w:eastAsiaTheme="minorEastAsia" w:hAnsiTheme="minorEastAsia" w:hint="eastAsia"/>
          <w:sz w:val="36"/>
          <w:szCs w:val="36"/>
        </w:rPr>
        <w:t>雅宜</w:t>
      </w:r>
    </w:p>
    <w:p w14:paraId="53155475" w14:textId="05B82F2B" w:rsidR="00E25A32" w:rsidRPr="00C56402" w:rsidRDefault="00352635" w:rsidP="00E25A32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C56402">
        <w:rPr>
          <w:rFonts w:asciiTheme="minorEastAsia" w:eastAsiaTheme="minorEastAsia" w:hAnsiTheme="minorEastAsia" w:hint="eastAsia"/>
          <w:sz w:val="36"/>
          <w:szCs w:val="36"/>
        </w:rPr>
        <w:t>123D075</w:t>
      </w:r>
      <w:r w:rsidR="00E25A32" w:rsidRPr="00C56402">
        <w:rPr>
          <w:rFonts w:asciiTheme="minorEastAsia" w:eastAsiaTheme="minorEastAsia" w:hAnsiTheme="minorEastAsia" w:hint="eastAsia"/>
          <w:sz w:val="36"/>
          <w:szCs w:val="36"/>
          <w:lang w:eastAsia="zh-CN"/>
        </w:rPr>
        <w:t xml:space="preserve">　</w:t>
      </w:r>
      <w:r w:rsidRPr="00C56402">
        <w:rPr>
          <w:rFonts w:asciiTheme="minorEastAsia" w:eastAsiaTheme="minorEastAsia" w:hAnsiTheme="minorEastAsia"/>
          <w:sz w:val="36"/>
          <w:szCs w:val="36"/>
          <w:lang w:eastAsia="zh-CN"/>
        </w:rPr>
        <w:t>添野</w:t>
      </w:r>
      <w:r w:rsidR="00E25A32" w:rsidRPr="00C56402">
        <w:rPr>
          <w:rFonts w:asciiTheme="minorEastAsia" w:eastAsiaTheme="minorEastAsia" w:hAnsiTheme="minorEastAsia" w:hint="eastAsia"/>
          <w:sz w:val="36"/>
          <w:szCs w:val="36"/>
          <w:lang w:eastAsia="zh-CN"/>
        </w:rPr>
        <w:t xml:space="preserve">　</w:t>
      </w:r>
      <w:r w:rsidRPr="00C56402">
        <w:rPr>
          <w:rFonts w:asciiTheme="minorEastAsia" w:eastAsiaTheme="minorEastAsia" w:hAnsiTheme="minorEastAsia"/>
          <w:sz w:val="36"/>
          <w:szCs w:val="36"/>
          <w:lang w:eastAsia="zh-CN"/>
        </w:rPr>
        <w:t>真之介</w:t>
      </w:r>
    </w:p>
    <w:p w14:paraId="67EACF01" w14:textId="77777777" w:rsidR="00DD0DD4" w:rsidRPr="00352635" w:rsidRDefault="00DD0DD4" w:rsidP="00DD0DD4">
      <w:pPr>
        <w:jc w:val="center"/>
        <w:rPr>
          <w:rFonts w:asciiTheme="minorEastAsia" w:eastAsiaTheme="minorEastAsia" w:hAnsiTheme="minorEastAsia"/>
          <w:sz w:val="32"/>
          <w:szCs w:val="32"/>
          <w:lang w:eastAsia="zh-CN"/>
        </w:rPr>
      </w:pPr>
    </w:p>
    <w:p w14:paraId="36143E25" w14:textId="6D641325" w:rsidR="00DD0DD4" w:rsidRPr="0038353F" w:rsidRDefault="00DD0DD4" w:rsidP="00DD0DD4">
      <w:pPr>
        <w:jc w:val="center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t>データサイエンス学科</w:t>
      </w:r>
    </w:p>
    <w:p w14:paraId="41A0D0AE" w14:textId="77777777" w:rsidR="001A5E49" w:rsidRPr="00DD0DD4" w:rsidRDefault="001A5E49" w:rsidP="00F05BA1">
      <w:pPr>
        <w:jc w:val="center"/>
        <w:rPr>
          <w:rFonts w:asciiTheme="minorEastAsia" w:eastAsiaTheme="minorEastAsia" w:hAnsiTheme="minorEastAsia"/>
          <w:sz w:val="28"/>
          <w:szCs w:val="28"/>
        </w:rPr>
      </w:pPr>
    </w:p>
    <w:p w14:paraId="517288BD" w14:textId="77777777" w:rsidR="0038353F" w:rsidRPr="0038353F" w:rsidRDefault="0038353F" w:rsidP="00E9763E">
      <w:pPr>
        <w:snapToGrid w:val="0"/>
        <w:jc w:val="center"/>
        <w:rPr>
          <w:rFonts w:asciiTheme="minorEastAsia" w:eastAsiaTheme="minorEastAsia" w:hAnsiTheme="minorEastAsia"/>
          <w:sz w:val="36"/>
          <w:szCs w:val="36"/>
        </w:rPr>
      </w:pPr>
      <w:r w:rsidRPr="0038353F">
        <w:rPr>
          <w:rFonts w:asciiTheme="minorEastAsia" w:eastAsiaTheme="minorEastAsia" w:hAnsiTheme="minorEastAsia" w:hint="eastAsia"/>
          <w:sz w:val="36"/>
          <w:szCs w:val="36"/>
        </w:rPr>
        <w:t>提出日：</w:t>
      </w:r>
    </w:p>
    <w:p w14:paraId="31F49939" w14:textId="77777777" w:rsidR="0038353F" w:rsidRPr="006E65E8" w:rsidRDefault="0038353F" w:rsidP="00E9763E">
      <w:pPr>
        <w:snapToGrid w:val="0"/>
        <w:jc w:val="center"/>
        <w:rPr>
          <w:rFonts w:asciiTheme="minorEastAsia" w:eastAsiaTheme="minorEastAsia" w:hAnsiTheme="minorEastAsia"/>
          <w:color w:val="FF0000"/>
          <w:sz w:val="36"/>
          <w:szCs w:val="36"/>
          <w:lang w:eastAsia="zh-TW"/>
        </w:rPr>
      </w:pPr>
      <w:r w:rsidRPr="0038353F">
        <w:rPr>
          <w:rFonts w:asciiTheme="minorEastAsia" w:eastAsiaTheme="minorEastAsia" w:hAnsiTheme="minorEastAsia"/>
          <w:sz w:val="36"/>
          <w:szCs w:val="36"/>
        </w:rPr>
        <w:t>20</w:t>
      </w:r>
      <w:r w:rsidR="0093435B">
        <w:rPr>
          <w:rFonts w:asciiTheme="minorEastAsia" w:eastAsiaTheme="minorEastAsia" w:hAnsiTheme="minorEastAsia" w:hint="eastAsia"/>
          <w:sz w:val="36"/>
          <w:szCs w:val="36"/>
        </w:rPr>
        <w:t>2</w:t>
      </w:r>
      <w:r w:rsidR="00E9763E">
        <w:rPr>
          <w:rFonts w:asciiTheme="minorEastAsia" w:eastAsiaTheme="minorEastAsia" w:hAnsiTheme="minorEastAsia" w:hint="eastAsia"/>
          <w:sz w:val="36"/>
          <w:szCs w:val="36"/>
        </w:rPr>
        <w:t>6</w:t>
      </w:r>
      <w:r w:rsidRPr="0038353F">
        <w:rPr>
          <w:rFonts w:asciiTheme="minorEastAsia" w:eastAsiaTheme="minorEastAsia" w:hAnsiTheme="minorEastAsia"/>
          <w:sz w:val="36"/>
          <w:szCs w:val="36"/>
        </w:rPr>
        <w:t>年</w:t>
      </w:r>
      <w:r w:rsidR="00DD0DD4">
        <w:rPr>
          <w:rFonts w:asciiTheme="minorEastAsia" w:eastAsiaTheme="minorEastAsia" w:hAnsiTheme="minorEastAsia" w:hint="eastAsia"/>
          <w:sz w:val="36"/>
          <w:szCs w:val="36"/>
        </w:rPr>
        <w:t>7</w:t>
      </w:r>
      <w:r w:rsidRPr="0038353F">
        <w:rPr>
          <w:rFonts w:asciiTheme="minorEastAsia" w:eastAsiaTheme="minorEastAsia" w:hAnsiTheme="minorEastAsia"/>
          <w:sz w:val="36"/>
          <w:szCs w:val="36"/>
        </w:rPr>
        <w:t>月</w:t>
      </w:r>
      <w:r w:rsidR="00DD0DD4">
        <w:rPr>
          <w:rFonts w:asciiTheme="minorEastAsia" w:eastAsiaTheme="minorEastAsia" w:hAnsiTheme="minorEastAsia" w:hint="eastAsia"/>
          <w:sz w:val="36"/>
          <w:szCs w:val="36"/>
        </w:rPr>
        <w:t>18</w:t>
      </w:r>
      <w:r w:rsidRPr="0038353F">
        <w:rPr>
          <w:rFonts w:asciiTheme="minorEastAsia" w:eastAsiaTheme="minorEastAsia" w:hAnsiTheme="minorEastAsia"/>
          <w:sz w:val="36"/>
          <w:szCs w:val="36"/>
        </w:rPr>
        <w:t>日</w:t>
      </w:r>
    </w:p>
    <w:p w14:paraId="0FA6DC07" w14:textId="77777777" w:rsidR="0038353F" w:rsidRPr="001A5E49" w:rsidRDefault="0038353F" w:rsidP="00F05BA1">
      <w:pPr>
        <w:jc w:val="center"/>
        <w:rPr>
          <w:rFonts w:asciiTheme="minorEastAsia" w:eastAsiaTheme="minorEastAsia" w:hAnsiTheme="minorEastAsia"/>
          <w:sz w:val="28"/>
          <w:szCs w:val="28"/>
        </w:rPr>
      </w:pPr>
    </w:p>
    <w:p w14:paraId="0F53B47D" w14:textId="77777777" w:rsidR="00F05BA1" w:rsidRPr="001A5E49" w:rsidRDefault="00E901BC" w:rsidP="00E9763E">
      <w:pPr>
        <w:snapToGrid w:val="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1A5E49">
        <w:rPr>
          <w:rFonts w:asciiTheme="minorEastAsia" w:eastAsiaTheme="minorEastAsia" w:hAnsiTheme="minorEastAsia" w:hint="eastAsia"/>
          <w:sz w:val="28"/>
          <w:szCs w:val="28"/>
        </w:rPr>
        <w:t>指導教員：</w:t>
      </w:r>
    </w:p>
    <w:p w14:paraId="193FDEE1" w14:textId="77777777" w:rsidR="00E901BC" w:rsidRPr="001A5E49" w:rsidRDefault="00F05BA1" w:rsidP="00E9763E">
      <w:pPr>
        <w:snapToGrid w:val="0"/>
        <w:jc w:val="center"/>
        <w:rPr>
          <w:rFonts w:asciiTheme="minorEastAsia" w:eastAsiaTheme="minorEastAsia" w:hAnsiTheme="minorEastAsia"/>
          <w:sz w:val="28"/>
          <w:szCs w:val="28"/>
          <w:lang w:eastAsia="zh-TW"/>
        </w:rPr>
      </w:pPr>
      <w:r w:rsidRPr="001A5E49">
        <w:rPr>
          <w:rFonts w:asciiTheme="minorEastAsia" w:eastAsiaTheme="minorEastAsia" w:hAnsiTheme="minorEastAsia" w:hint="eastAsia"/>
          <w:sz w:val="28"/>
          <w:szCs w:val="28"/>
          <w:lang w:eastAsia="zh-TW"/>
        </w:rPr>
        <w:t>北久保茂</w:t>
      </w:r>
      <w:r w:rsidR="00E901BC" w:rsidRPr="001A5E49">
        <w:rPr>
          <w:rFonts w:asciiTheme="minorEastAsia" w:eastAsiaTheme="minorEastAsia" w:hAnsiTheme="minorEastAsia" w:hint="eastAsia"/>
          <w:sz w:val="28"/>
          <w:szCs w:val="28"/>
          <w:lang w:eastAsia="zh-TW"/>
        </w:rPr>
        <w:t xml:space="preserve">　</w:t>
      </w:r>
      <w:r w:rsidRPr="001A5E49">
        <w:rPr>
          <w:rFonts w:asciiTheme="minorEastAsia" w:eastAsiaTheme="minorEastAsia" w:hAnsiTheme="minorEastAsia" w:hint="eastAsia"/>
          <w:sz w:val="28"/>
          <w:szCs w:val="28"/>
          <w:lang w:eastAsia="zh-TW"/>
        </w:rPr>
        <w:t>准</w:t>
      </w:r>
      <w:r w:rsidR="00E901BC" w:rsidRPr="001A5E49">
        <w:rPr>
          <w:rFonts w:asciiTheme="minorEastAsia" w:eastAsiaTheme="minorEastAsia" w:hAnsiTheme="minorEastAsia" w:hint="eastAsia"/>
          <w:sz w:val="28"/>
          <w:szCs w:val="28"/>
          <w:lang w:eastAsia="zh-TW"/>
        </w:rPr>
        <w:t>教授</w:t>
      </w:r>
    </w:p>
    <w:p w14:paraId="42560B72" w14:textId="77777777" w:rsidR="00926B8F" w:rsidRPr="001A5E49" w:rsidRDefault="00926B8F" w:rsidP="00E9763E">
      <w:pPr>
        <w:snapToGrid w:val="0"/>
        <w:ind w:left="2520"/>
        <w:rPr>
          <w:rFonts w:asciiTheme="minorEastAsia" w:eastAsiaTheme="minorEastAsia" w:hAnsiTheme="minorEastAsia"/>
          <w:szCs w:val="21"/>
        </w:rPr>
        <w:sectPr w:rsidR="00926B8F" w:rsidRPr="001A5E49" w:rsidSect="007E1B97">
          <w:footerReference w:type="even" r:id="rId11"/>
          <w:pgSz w:w="11906" w:h="16838" w:code="9"/>
          <w:pgMar w:top="1701" w:right="1701" w:bottom="1701" w:left="1701" w:header="851" w:footer="992" w:gutter="0"/>
          <w:pgNumType w:start="0"/>
          <w:cols w:space="425"/>
          <w:titlePg/>
          <w:docGrid w:type="lines" w:linePitch="360"/>
        </w:sectPr>
      </w:pPr>
    </w:p>
    <w:p w14:paraId="7A01E69B" w14:textId="77777777" w:rsidR="00926B8F" w:rsidRPr="007E1B97" w:rsidRDefault="007002CF" w:rsidP="00DD0DD4">
      <w:pPr>
        <w:pageBreakBefore/>
        <w:numPr>
          <w:ilvl w:val="0"/>
          <w:numId w:val="1"/>
        </w:num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/>
          <w:b/>
          <w:noProof/>
          <w:szCs w:val="21"/>
        </w:rPr>
        <w:lastRenderedPageBreak/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72F9551C" wp14:editId="62430D87">
                <wp:simplePos x="0" y="0"/>
                <wp:positionH relativeFrom="column">
                  <wp:posOffset>3482340</wp:posOffset>
                </wp:positionH>
                <wp:positionV relativeFrom="paragraph">
                  <wp:posOffset>-3175</wp:posOffset>
                </wp:positionV>
                <wp:extent cx="1728470" cy="2276475"/>
                <wp:effectExtent l="0" t="0" r="5080" b="9525"/>
                <wp:wrapSquare wrapText="bothSides"/>
                <wp:docPr id="8" name="キャンバス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" name="テキスト ボックス 9"/>
                        <wps:cNvSpPr txBox="1"/>
                        <wps:spPr>
                          <a:xfrm>
                            <a:off x="59807" y="1162050"/>
                            <a:ext cx="161925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F434F0" w14:textId="77777777" w:rsidR="007002CF" w:rsidRPr="007002CF" w:rsidRDefault="007002CF" w:rsidP="007002CF">
                              <w:pPr>
                                <w:snapToGrid w:val="0"/>
                                <w:jc w:val="center"/>
                                <w:rPr>
                                  <w:rFonts w:asciiTheme="majorEastAsia" w:eastAsiaTheme="majorEastAsia" w:hAnsiTheme="majorEastAsia"/>
                                  <w:sz w:val="20"/>
                                  <w:szCs w:val="20"/>
                                </w:rPr>
                              </w:pPr>
                              <w:r w:rsidRPr="007002CF">
                                <w:rPr>
                                  <w:rFonts w:asciiTheme="majorEastAsia" w:eastAsiaTheme="majorEastAsia" w:hAnsiTheme="majorEastAsia" w:hint="eastAsia"/>
                                  <w:sz w:val="20"/>
                                  <w:szCs w:val="20"/>
                                </w:rPr>
                                <w:t>図1．1　Pepper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図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吹き出し: 四角形 11"/>
                        <wps:cNvSpPr/>
                        <wps:spPr>
                          <a:xfrm>
                            <a:off x="126482" y="1543050"/>
                            <a:ext cx="1524000" cy="666750"/>
                          </a:xfrm>
                          <a:prstGeom prst="wedgeRectCallout">
                            <a:avLst>
                              <a:gd name="adj1" fmla="val -10783"/>
                              <a:gd name="adj2" fmla="val -66927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49BB34" w14:textId="77777777" w:rsidR="007002CF" w:rsidRPr="007002CF" w:rsidRDefault="007002CF" w:rsidP="007002CF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図番とキャプション</w:t>
                              </w:r>
                              <w:r w:rsidR="0093435B">
                                <w:rPr>
                                  <w:rFonts w:hint="eastAsia"/>
                                  <w:color w:val="FF0000"/>
                                </w:rPr>
                                <w:t>は図の下に配置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9551C" id="キャンバス 8" o:spid="_x0000_s1026" editas="canvas" style="position:absolute;left:0;text-align:left;margin-left:274.2pt;margin-top:-.25pt;width:136.1pt;height:179.25pt;z-index:251662336;mso-width-relative:margin;mso-height-relative:margin" coordsize="17284,22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284;height:22764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9" o:spid="_x0000_s1028" type="#_x0000_t202" style="position:absolute;left:598;top:11620;width:16192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42F434F0" w14:textId="77777777" w:rsidR="007002CF" w:rsidRPr="007002CF" w:rsidRDefault="007002CF" w:rsidP="007002CF">
                        <w:pPr>
                          <w:snapToGrid w:val="0"/>
                          <w:jc w:val="center"/>
                          <w:rPr>
                            <w:rFonts w:asciiTheme="majorEastAsia" w:eastAsiaTheme="majorEastAsia" w:hAnsiTheme="majorEastAsia"/>
                            <w:sz w:val="20"/>
                            <w:szCs w:val="20"/>
                          </w:rPr>
                        </w:pPr>
                        <w:r w:rsidRPr="007002CF">
                          <w:rPr>
                            <w:rFonts w:asciiTheme="majorEastAsia" w:eastAsiaTheme="majorEastAsia" w:hAnsiTheme="majorEastAsia" w:hint="eastAsia"/>
                            <w:sz w:val="20"/>
                            <w:szCs w:val="20"/>
                          </w:rPr>
                          <w:t>図1．1　Pepper</w:t>
                        </w:r>
                      </w:p>
                    </w:txbxContent>
                  </v:textbox>
                </v:shape>
                <v:shape id="図 10" o:spid="_x0000_s1029" type="#_x0000_t75" style="position:absolute;width:17284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">
                  <v:imagedata r:id="rId14" o:title="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吹き出し: 四角形 11" o:spid="_x0000_s1030" type="#_x0000_t61" style="position:absolute;left:1264;top:15430;width:15240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" adj="8471,-3656" filled="f" strokecolor="red" strokeweight="2pt">
                  <v:textbox>
                    <w:txbxContent>
                      <w:p w14:paraId="6349BB34" w14:textId="77777777" w:rsidR="007002CF" w:rsidRPr="007002CF" w:rsidRDefault="007002CF" w:rsidP="007002CF">
                        <w:pPr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図番とキャプション</w:t>
                        </w:r>
                        <w:r w:rsidR="0093435B">
                          <w:rPr>
                            <w:rFonts w:hint="eastAsia"/>
                            <w:color w:val="FF0000"/>
                          </w:rPr>
                          <w:t>は図の下に配置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E1B97">
        <w:rPr>
          <w:rFonts w:asciiTheme="minorEastAsia" w:eastAsiaTheme="minorEastAsia" w:hAnsiTheme="minorEastAsia" w:hint="eastAsia"/>
          <w:b/>
          <w:szCs w:val="21"/>
        </w:rPr>
        <w:t>研究</w:t>
      </w:r>
      <w:r w:rsidR="00E33F05" w:rsidRPr="007E1B97">
        <w:rPr>
          <w:rFonts w:asciiTheme="minorEastAsia" w:eastAsiaTheme="minorEastAsia" w:hAnsiTheme="minorEastAsia" w:hint="eastAsia"/>
          <w:b/>
          <w:szCs w:val="21"/>
        </w:rPr>
        <w:t>背景</w:t>
      </w:r>
    </w:p>
    <w:p w14:paraId="35F8D27A" w14:textId="77777777" w:rsidR="003A705B" w:rsidRPr="006E65E8" w:rsidRDefault="006E65E8" w:rsidP="0038353F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［研究の背景や動機］</w:t>
      </w:r>
    </w:p>
    <w:p w14:paraId="25AF6A10" w14:textId="77777777" w:rsidR="001A5E49" w:rsidRPr="0038353F" w:rsidRDefault="001A5E49" w:rsidP="001A5E49">
      <w:pPr>
        <w:ind w:firstLine="284"/>
        <w:rPr>
          <w:rFonts w:asciiTheme="minorEastAsia" w:eastAsiaTheme="minorEastAsia" w:hAnsiTheme="minorEastAsia"/>
          <w:szCs w:val="21"/>
        </w:rPr>
      </w:pPr>
    </w:p>
    <w:p w14:paraId="5584B630" w14:textId="77777777" w:rsidR="00E33F05" w:rsidRPr="007E1B97" w:rsidRDefault="007E1B97" w:rsidP="00E33F05">
      <w:pPr>
        <w:numPr>
          <w:ilvl w:val="0"/>
          <w:numId w:val="1"/>
        </w:num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研究</w:t>
      </w:r>
      <w:r w:rsidR="00E33F05" w:rsidRPr="007E1B97">
        <w:rPr>
          <w:rFonts w:asciiTheme="minorEastAsia" w:eastAsiaTheme="minorEastAsia" w:hAnsiTheme="minorEastAsia" w:hint="eastAsia"/>
          <w:b/>
          <w:szCs w:val="21"/>
        </w:rPr>
        <w:t>目的</w:t>
      </w:r>
    </w:p>
    <w:p w14:paraId="5F4E2920" w14:textId="77777777" w:rsidR="006E65E8" w:rsidRPr="006E65E8" w:rsidRDefault="006E65E8" w:rsidP="006E65E8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［研究の</w:t>
      </w:r>
      <w:r>
        <w:rPr>
          <w:rFonts w:asciiTheme="minorEastAsia" w:eastAsiaTheme="minorEastAsia" w:hAnsiTheme="minorEastAsia" w:hint="eastAsia"/>
          <w:color w:val="FF0000"/>
          <w:szCs w:val="21"/>
        </w:rPr>
        <w:t>目的</w:t>
      </w: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548C9AB9" w14:textId="77777777" w:rsidR="001A5E49" w:rsidRPr="001A5E49" w:rsidRDefault="001A5E49" w:rsidP="003A705B">
      <w:pPr>
        <w:rPr>
          <w:rFonts w:asciiTheme="minorEastAsia" w:eastAsiaTheme="minorEastAsia" w:hAnsiTheme="minorEastAsia"/>
          <w:szCs w:val="21"/>
        </w:rPr>
      </w:pPr>
    </w:p>
    <w:p w14:paraId="31188CD7" w14:textId="77777777" w:rsidR="00083BBE" w:rsidRPr="007E1B97" w:rsidRDefault="00E33F05" w:rsidP="00083BBE">
      <w:pPr>
        <w:numPr>
          <w:ilvl w:val="0"/>
          <w:numId w:val="1"/>
        </w:numPr>
        <w:rPr>
          <w:rFonts w:asciiTheme="minorEastAsia" w:eastAsiaTheme="minorEastAsia" w:hAnsiTheme="minorEastAsia"/>
          <w:b/>
          <w:szCs w:val="21"/>
        </w:rPr>
      </w:pPr>
      <w:r w:rsidRPr="007E1B97">
        <w:rPr>
          <w:rFonts w:asciiTheme="minorEastAsia" w:eastAsiaTheme="minorEastAsia" w:hAnsiTheme="minorEastAsia" w:hint="eastAsia"/>
          <w:b/>
          <w:szCs w:val="21"/>
        </w:rPr>
        <w:t>本研究の有用性</w:t>
      </w:r>
    </w:p>
    <w:p w14:paraId="15DFE196" w14:textId="77777777" w:rsidR="006E65E8" w:rsidRPr="006E65E8" w:rsidRDefault="006E65E8" w:rsidP="006E65E8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［研究の</w:t>
      </w:r>
      <w:r>
        <w:rPr>
          <w:rFonts w:asciiTheme="minorEastAsia" w:eastAsiaTheme="minorEastAsia" w:hAnsiTheme="minorEastAsia" w:hint="eastAsia"/>
          <w:color w:val="FF0000"/>
          <w:szCs w:val="21"/>
        </w:rPr>
        <w:t>有用性</w:t>
      </w: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48DDE3ED" w14:textId="77777777" w:rsidR="001A5E49" w:rsidRDefault="001A5E49" w:rsidP="001A5E49">
      <w:pPr>
        <w:ind w:firstLine="284"/>
        <w:rPr>
          <w:rFonts w:asciiTheme="minorEastAsia" w:eastAsiaTheme="minorEastAsia" w:hAnsiTheme="minorEastAsia"/>
          <w:szCs w:val="21"/>
        </w:rPr>
      </w:pPr>
    </w:p>
    <w:p w14:paraId="037DC9ED" w14:textId="77777777" w:rsidR="00B27EBE" w:rsidRPr="007E1B97" w:rsidRDefault="00E33F05" w:rsidP="001A5E49">
      <w:pPr>
        <w:numPr>
          <w:ilvl w:val="0"/>
          <w:numId w:val="1"/>
        </w:numPr>
        <w:rPr>
          <w:rFonts w:asciiTheme="minorEastAsia" w:eastAsiaTheme="minorEastAsia" w:hAnsiTheme="minorEastAsia"/>
          <w:b/>
          <w:szCs w:val="21"/>
        </w:rPr>
      </w:pPr>
      <w:r w:rsidRPr="007E1B97">
        <w:rPr>
          <w:rFonts w:asciiTheme="minorEastAsia" w:eastAsiaTheme="minorEastAsia" w:hAnsiTheme="minorEastAsia" w:hint="eastAsia"/>
          <w:b/>
          <w:szCs w:val="21"/>
        </w:rPr>
        <w:t>研究の概要</w:t>
      </w:r>
    </w:p>
    <w:p w14:paraId="0BB83FE0" w14:textId="77777777" w:rsidR="00CD31B0" w:rsidRPr="006E65E8" w:rsidRDefault="006E65E8" w:rsidP="00CD31B0">
      <w:pPr>
        <w:numPr>
          <w:ilvl w:val="1"/>
          <w:numId w:val="1"/>
        </w:numPr>
        <w:rPr>
          <w:rFonts w:asciiTheme="minorEastAsia" w:eastAsiaTheme="minorEastAsia" w:hAnsiTheme="minorEastAsia"/>
          <w:b/>
          <w:color w:val="FF0000"/>
          <w:szCs w:val="21"/>
        </w:rPr>
      </w:pPr>
      <w:r>
        <w:rPr>
          <w:rFonts w:asciiTheme="minorEastAsia" w:eastAsiaTheme="minorEastAsia" w:hAnsiTheme="minorEastAsia" w:hint="eastAsia"/>
          <w:b/>
          <w:color w:val="FF0000"/>
          <w:szCs w:val="21"/>
        </w:rPr>
        <w:t>［4.1節の見出し］</w:t>
      </w:r>
    </w:p>
    <w:p w14:paraId="36771F62" w14:textId="77777777" w:rsidR="00CD31B0" w:rsidRPr="006E65E8" w:rsidRDefault="006E65E8" w:rsidP="006E65E8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［4.1節の本文］</w:t>
      </w:r>
    </w:p>
    <w:p w14:paraId="12FBD67C" w14:textId="77777777" w:rsidR="006E65E8" w:rsidRPr="008D6C56" w:rsidRDefault="006E65E8" w:rsidP="006E65E8">
      <w:pPr>
        <w:ind w:left="180" w:firstLine="246"/>
        <w:rPr>
          <w:rFonts w:asciiTheme="minorEastAsia" w:eastAsiaTheme="minorEastAsia" w:hAnsiTheme="minorEastAsia"/>
          <w:b/>
          <w:szCs w:val="21"/>
          <w:highlight w:val="yellow"/>
        </w:rPr>
      </w:pPr>
    </w:p>
    <w:p w14:paraId="62600B64" w14:textId="77777777" w:rsidR="006E65E8" w:rsidRPr="006E65E8" w:rsidRDefault="006E65E8" w:rsidP="006E65E8">
      <w:pPr>
        <w:numPr>
          <w:ilvl w:val="1"/>
          <w:numId w:val="1"/>
        </w:numPr>
        <w:rPr>
          <w:rFonts w:asciiTheme="minorEastAsia" w:eastAsiaTheme="minorEastAsia" w:hAnsiTheme="minorEastAsia"/>
          <w:b/>
          <w:color w:val="FF0000"/>
          <w:szCs w:val="21"/>
        </w:rPr>
      </w:pPr>
      <w:r>
        <w:rPr>
          <w:rFonts w:asciiTheme="minorEastAsia" w:eastAsiaTheme="minorEastAsia" w:hAnsiTheme="minorEastAsia" w:hint="eastAsia"/>
          <w:b/>
          <w:color w:val="FF0000"/>
          <w:szCs w:val="21"/>
        </w:rPr>
        <w:t>［4.2節の見出し］</w:t>
      </w:r>
    </w:p>
    <w:p w14:paraId="19A1EBF3" w14:textId="77777777" w:rsidR="006E65E8" w:rsidRPr="006E65E8" w:rsidRDefault="006E65E8" w:rsidP="006E65E8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［4.</w:t>
      </w:r>
      <w:r>
        <w:rPr>
          <w:rFonts w:asciiTheme="minorEastAsia" w:eastAsiaTheme="minorEastAsia" w:hAnsiTheme="minorEastAsia" w:hint="eastAsia"/>
          <w:color w:val="FF0000"/>
          <w:szCs w:val="21"/>
        </w:rPr>
        <w:t>2</w:t>
      </w:r>
      <w:r w:rsidRPr="006E65E8">
        <w:rPr>
          <w:rFonts w:asciiTheme="minorEastAsia" w:eastAsiaTheme="minorEastAsia" w:hAnsiTheme="minorEastAsia" w:hint="eastAsia"/>
          <w:color w:val="FF0000"/>
          <w:szCs w:val="21"/>
        </w:rPr>
        <w:t>節の本文］</w:t>
      </w:r>
    </w:p>
    <w:p w14:paraId="73E57CFA" w14:textId="77777777" w:rsidR="003B31A0" w:rsidRPr="008D6C56" w:rsidRDefault="003B31A0" w:rsidP="003B31A0">
      <w:pPr>
        <w:ind w:left="425"/>
        <w:rPr>
          <w:rFonts w:asciiTheme="minorEastAsia" w:eastAsiaTheme="minorEastAsia" w:hAnsiTheme="minorEastAsia"/>
          <w:szCs w:val="21"/>
          <w:highlight w:val="yellow"/>
        </w:rPr>
      </w:pPr>
    </w:p>
    <w:p w14:paraId="45F86966" w14:textId="77777777" w:rsidR="004838DE" w:rsidRPr="006E65E8" w:rsidRDefault="004838DE" w:rsidP="004838DE">
      <w:pPr>
        <w:numPr>
          <w:ilvl w:val="1"/>
          <w:numId w:val="1"/>
        </w:numPr>
        <w:rPr>
          <w:rFonts w:asciiTheme="minorEastAsia" w:eastAsiaTheme="minorEastAsia" w:hAnsiTheme="minorEastAsia"/>
          <w:b/>
          <w:color w:val="FF0000"/>
          <w:szCs w:val="21"/>
        </w:rPr>
      </w:pPr>
      <w:r>
        <w:rPr>
          <w:rFonts w:asciiTheme="minorEastAsia" w:eastAsiaTheme="minorEastAsia" w:hAnsiTheme="minorEastAsia" w:hint="eastAsia"/>
          <w:b/>
          <w:color w:val="FF0000"/>
          <w:szCs w:val="21"/>
        </w:rPr>
        <w:t>［4.3節の見出し］</w:t>
      </w:r>
    </w:p>
    <w:p w14:paraId="65F03B27" w14:textId="77777777" w:rsidR="004838DE" w:rsidRPr="006E65E8" w:rsidRDefault="004838DE" w:rsidP="004838DE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［4.</w:t>
      </w:r>
      <w:r>
        <w:rPr>
          <w:rFonts w:asciiTheme="minorEastAsia" w:eastAsiaTheme="minorEastAsia" w:hAnsiTheme="minorEastAsia" w:hint="eastAsia"/>
          <w:color w:val="FF0000"/>
          <w:szCs w:val="21"/>
        </w:rPr>
        <w:t>3</w:t>
      </w:r>
      <w:r w:rsidRPr="006E65E8">
        <w:rPr>
          <w:rFonts w:asciiTheme="minorEastAsia" w:eastAsiaTheme="minorEastAsia" w:hAnsiTheme="minorEastAsia" w:hint="eastAsia"/>
          <w:color w:val="FF0000"/>
          <w:szCs w:val="21"/>
        </w:rPr>
        <w:t>節の本文］</w:t>
      </w:r>
    </w:p>
    <w:p w14:paraId="4C1A43D9" w14:textId="77777777" w:rsidR="00176EA8" w:rsidRPr="008D6C56" w:rsidRDefault="00176EA8" w:rsidP="00176EA8">
      <w:pPr>
        <w:rPr>
          <w:rFonts w:asciiTheme="minorEastAsia" w:eastAsiaTheme="minorEastAsia" w:hAnsiTheme="minorEastAsia"/>
          <w:b/>
          <w:szCs w:val="21"/>
          <w:highlight w:val="yellow"/>
        </w:rPr>
      </w:pPr>
    </w:p>
    <w:p w14:paraId="26A9BF44" w14:textId="77777777" w:rsidR="004838DE" w:rsidRPr="006E65E8" w:rsidRDefault="004838DE" w:rsidP="004838DE">
      <w:pPr>
        <w:numPr>
          <w:ilvl w:val="1"/>
          <w:numId w:val="1"/>
        </w:numPr>
        <w:rPr>
          <w:rFonts w:asciiTheme="minorEastAsia" w:eastAsiaTheme="minorEastAsia" w:hAnsiTheme="minorEastAsia"/>
          <w:b/>
          <w:color w:val="FF0000"/>
          <w:szCs w:val="21"/>
        </w:rPr>
      </w:pPr>
      <w:r>
        <w:rPr>
          <w:rFonts w:asciiTheme="minorEastAsia" w:eastAsiaTheme="minorEastAsia" w:hAnsiTheme="minorEastAsia" w:hint="eastAsia"/>
          <w:b/>
          <w:color w:val="FF0000"/>
          <w:szCs w:val="21"/>
        </w:rPr>
        <w:t>［4.4節の見出し］</w:t>
      </w:r>
    </w:p>
    <w:p w14:paraId="591B489A" w14:textId="77777777" w:rsidR="004838DE" w:rsidRPr="006E65E8" w:rsidRDefault="004838DE" w:rsidP="004838DE">
      <w:pPr>
        <w:ind w:left="180" w:firstLine="246"/>
        <w:rPr>
          <w:rFonts w:asciiTheme="minorEastAsia" w:eastAsiaTheme="minorEastAsia" w:hAnsiTheme="minorEastAsia"/>
          <w:color w:val="FF0000"/>
          <w:szCs w:val="21"/>
        </w:rPr>
      </w:pPr>
      <w:r w:rsidRPr="006E65E8">
        <w:rPr>
          <w:rFonts w:asciiTheme="minorEastAsia" w:eastAsiaTheme="minorEastAsia" w:hAnsiTheme="minorEastAsia" w:hint="eastAsia"/>
          <w:color w:val="FF0000"/>
          <w:szCs w:val="21"/>
        </w:rPr>
        <w:t>［4.</w:t>
      </w:r>
      <w:r>
        <w:rPr>
          <w:rFonts w:asciiTheme="minorEastAsia" w:eastAsiaTheme="minorEastAsia" w:hAnsiTheme="minorEastAsia" w:hint="eastAsia"/>
          <w:color w:val="FF0000"/>
          <w:szCs w:val="21"/>
        </w:rPr>
        <w:t>4</w:t>
      </w:r>
      <w:r w:rsidRPr="006E65E8">
        <w:rPr>
          <w:rFonts w:asciiTheme="minorEastAsia" w:eastAsiaTheme="minorEastAsia" w:hAnsiTheme="minorEastAsia" w:hint="eastAsia"/>
          <w:color w:val="FF0000"/>
          <w:szCs w:val="21"/>
        </w:rPr>
        <w:t>節の本文］</w:t>
      </w:r>
    </w:p>
    <w:p w14:paraId="06BD1EEE" w14:textId="77777777" w:rsidR="001A5E49" w:rsidRDefault="001A5E49" w:rsidP="001A5E49">
      <w:pPr>
        <w:ind w:left="284" w:firstLine="283"/>
        <w:rPr>
          <w:rFonts w:asciiTheme="minorEastAsia" w:eastAsiaTheme="minorEastAsia" w:hAnsiTheme="minorEastAsia"/>
          <w:szCs w:val="21"/>
        </w:rPr>
      </w:pPr>
    </w:p>
    <w:p w14:paraId="205841EA" w14:textId="77777777" w:rsidR="001A5E49" w:rsidRPr="0038353F" w:rsidRDefault="001A5E49" w:rsidP="00592FDC">
      <w:pPr>
        <w:ind w:left="425"/>
        <w:rPr>
          <w:rFonts w:asciiTheme="minorEastAsia" w:eastAsiaTheme="minorEastAsia" w:hAnsiTheme="minorEastAsia"/>
          <w:szCs w:val="21"/>
        </w:rPr>
      </w:pPr>
    </w:p>
    <w:p w14:paraId="74E58359" w14:textId="77777777" w:rsidR="00E33F05" w:rsidRPr="001A5E49" w:rsidRDefault="00E33F05" w:rsidP="00E33F05">
      <w:pPr>
        <w:numPr>
          <w:ilvl w:val="0"/>
          <w:numId w:val="1"/>
        </w:numPr>
        <w:rPr>
          <w:rFonts w:asciiTheme="minorEastAsia" w:eastAsiaTheme="minorEastAsia" w:hAnsiTheme="minorEastAsia"/>
          <w:b/>
          <w:szCs w:val="21"/>
        </w:rPr>
      </w:pPr>
      <w:r w:rsidRPr="001A5E49">
        <w:rPr>
          <w:rFonts w:asciiTheme="minorEastAsia" w:eastAsiaTheme="minorEastAsia" w:hAnsiTheme="minorEastAsia" w:hint="eastAsia"/>
          <w:b/>
          <w:szCs w:val="21"/>
        </w:rPr>
        <w:t>日程計画</w:t>
      </w:r>
    </w:p>
    <w:p w14:paraId="23ECE944" w14:textId="77777777" w:rsidR="00E33F05" w:rsidRPr="001A5E49" w:rsidRDefault="003A705B" w:rsidP="00E00998">
      <w:pPr>
        <w:ind w:firstLineChars="100" w:firstLine="210"/>
        <w:rPr>
          <w:rFonts w:asciiTheme="minorEastAsia" w:eastAsiaTheme="minorEastAsia" w:hAnsiTheme="minorEastAsia"/>
          <w:szCs w:val="21"/>
        </w:rPr>
      </w:pPr>
      <w:r w:rsidRPr="001A5E49">
        <w:rPr>
          <w:rFonts w:asciiTheme="minorEastAsia" w:eastAsiaTheme="minorEastAsia" w:hAnsiTheme="minorEastAsia" w:hint="eastAsia"/>
          <w:szCs w:val="21"/>
        </w:rPr>
        <w:t>日程計画を表</w:t>
      </w:r>
      <w:r w:rsidR="004838DE">
        <w:rPr>
          <w:rFonts w:asciiTheme="minorEastAsia" w:eastAsiaTheme="minorEastAsia" w:hAnsiTheme="minorEastAsia" w:hint="eastAsia"/>
          <w:szCs w:val="21"/>
        </w:rPr>
        <w:t>5</w:t>
      </w:r>
      <w:r w:rsidR="00792502" w:rsidRPr="001A5E49">
        <w:rPr>
          <w:rFonts w:asciiTheme="minorEastAsia" w:eastAsiaTheme="minorEastAsia" w:hAnsiTheme="minorEastAsia" w:hint="eastAsia"/>
          <w:szCs w:val="21"/>
        </w:rPr>
        <w:t>.</w:t>
      </w:r>
      <w:r w:rsidRPr="001A5E49">
        <w:rPr>
          <w:rFonts w:asciiTheme="minorEastAsia" w:eastAsiaTheme="minorEastAsia" w:hAnsiTheme="minorEastAsia" w:hint="eastAsia"/>
          <w:szCs w:val="21"/>
        </w:rPr>
        <w:t>1に示す</w:t>
      </w:r>
      <w:r w:rsidR="00F05BA1" w:rsidRPr="001A5E49">
        <w:rPr>
          <w:rFonts w:asciiTheme="minorEastAsia" w:eastAsiaTheme="minorEastAsia" w:hAnsiTheme="minorEastAsia" w:hint="eastAsia"/>
          <w:szCs w:val="21"/>
        </w:rPr>
        <w:t>。</w:t>
      </w:r>
      <w:r w:rsidRPr="001A5E49">
        <w:rPr>
          <w:rFonts w:asciiTheme="minorEastAsia" w:eastAsiaTheme="minorEastAsia" w:hAnsiTheme="minorEastAsia" w:hint="eastAsia"/>
          <w:szCs w:val="21"/>
        </w:rPr>
        <w:t>具体的作業内容は以下の通りである</w:t>
      </w:r>
      <w:r w:rsidR="00F05BA1" w:rsidRPr="001A5E49">
        <w:rPr>
          <w:rFonts w:asciiTheme="minorEastAsia" w:eastAsiaTheme="minorEastAsia" w:hAnsiTheme="minorEastAsia" w:hint="eastAsia"/>
          <w:szCs w:val="21"/>
        </w:rPr>
        <w:t>。</w:t>
      </w:r>
    </w:p>
    <w:p w14:paraId="52BD99F6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類似研究の調査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4EC85E6A" w14:textId="77777777" w:rsidR="0038353F" w:rsidRPr="004838DE" w:rsidRDefault="00E76049" w:rsidP="00E76049">
      <w:pPr>
        <w:ind w:left="426" w:firstLine="141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文献を調査し、研究の参考とする。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77DADF7F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について調査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22BD06EC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について調査。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48BF41E8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について調査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6C5047A2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について調査。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5ED8F056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開発について調査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4388EF08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開発するにあたって必要なことについて調査。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7746CCEF" w14:textId="77777777" w:rsidR="0038353F" w:rsidRPr="004838DE" w:rsidRDefault="0038353F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>設計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7230F484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プログラム開発に入る前の仕様を決定する。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5B216A5B" w14:textId="77777777" w:rsidR="0038353F" w:rsidRPr="004838DE" w:rsidRDefault="0038353F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プログラム開発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2BFA0F62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lastRenderedPageBreak/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ソフトウェアを開発する。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332CF2C7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中間報告書作成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5E6A7D67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検証実験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3659D2B4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開発したソフトウェアと既存のソフトウェアを導入し、それぞれどのような結果が得られるかを検証する。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2EF507A7" w14:textId="77777777" w:rsidR="0038353F" w:rsidRPr="004838DE" w:rsidRDefault="0038353F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データ集計</w:t>
      </w:r>
    </w:p>
    <w:p w14:paraId="0933575B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（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8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）で得られたデータを集計する。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11AAEEB1" w14:textId="77777777" w:rsidR="0038353F" w:rsidRPr="004838DE" w:rsidRDefault="0038353F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>評価</w:t>
      </w:r>
    </w:p>
    <w:p w14:paraId="6593AB5B" w14:textId="77777777" w:rsidR="0038353F" w:rsidRPr="004838DE" w:rsidRDefault="0038353F" w:rsidP="0038353F">
      <w:pPr>
        <w:ind w:left="180"/>
        <w:rPr>
          <w:rFonts w:asciiTheme="minorEastAsia" w:eastAsiaTheme="minorEastAsia" w:hAnsiTheme="minorEastAsia"/>
          <w:color w:val="FF0000"/>
          <w:szCs w:val="21"/>
        </w:rPr>
      </w:pPr>
      <w:r w:rsidRPr="004838DE">
        <w:rPr>
          <w:rFonts w:asciiTheme="minorEastAsia" w:eastAsiaTheme="minorEastAsia" w:hAnsiTheme="minorEastAsia" w:hint="eastAsia"/>
          <w:color w:val="FF0000"/>
          <w:szCs w:val="21"/>
        </w:rPr>
        <w:t xml:space="preserve">　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（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9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）から、ソフトウェアの評価をする。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6D219E98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抄録作成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3DCE1392" w14:textId="77777777" w:rsidR="0038353F" w:rsidRPr="004838DE" w:rsidRDefault="0093435B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AE5B6" wp14:editId="3CFB3FA6">
                <wp:simplePos x="0" y="0"/>
                <wp:positionH relativeFrom="column">
                  <wp:posOffset>2891790</wp:posOffset>
                </wp:positionH>
                <wp:positionV relativeFrom="paragraph">
                  <wp:posOffset>177800</wp:posOffset>
                </wp:positionV>
                <wp:extent cx="1695450" cy="390525"/>
                <wp:effectExtent l="0" t="0" r="19050" b="104775"/>
                <wp:wrapNone/>
                <wp:docPr id="12" name="吹き出し: 四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90525"/>
                        </a:xfrm>
                        <a:prstGeom prst="wedgeRectCallout">
                          <a:avLst>
                            <a:gd name="adj1" fmla="val -39639"/>
                            <a:gd name="adj2" fmla="val 6878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BF305" w14:textId="77777777" w:rsidR="0093435B" w:rsidRPr="007002CF" w:rsidRDefault="0093435B" w:rsidP="0093435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表番と表題は表の上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AE5B6" id="吹き出し: 四角形 12" o:spid="_x0000_s1031" type="#_x0000_t61" style="position:absolute;left:0;text-align:left;margin-left:227.7pt;margin-top:14pt;width:133.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" adj="2238,25658" filled="f" strokecolor="red" strokeweight="2pt">
                <v:textbox>
                  <w:txbxContent>
                    <w:p w14:paraId="6EBBF305" w14:textId="77777777" w:rsidR="0093435B" w:rsidRPr="007002CF" w:rsidRDefault="0093435B" w:rsidP="0093435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表番と表題は表の上</w:t>
                      </w:r>
                    </w:p>
                  </w:txbxContent>
                </v:textbox>
              </v:shape>
            </w:pict>
          </mc:Fallback>
        </mc:AlternateConten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論文作成</w:t>
      </w:r>
      <w:r w:rsidR="00E76049"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25D1A6AD" w14:textId="77777777" w:rsidR="0038353F" w:rsidRPr="004838DE" w:rsidRDefault="00E76049" w:rsidP="0038353F">
      <w:pPr>
        <w:numPr>
          <w:ilvl w:val="0"/>
          <w:numId w:val="17"/>
        </w:numPr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>［</w:t>
      </w:r>
      <w:r w:rsidR="0038353F" w:rsidRPr="004838DE">
        <w:rPr>
          <w:rFonts w:asciiTheme="minorEastAsia" w:eastAsiaTheme="minorEastAsia" w:hAnsiTheme="minorEastAsia" w:hint="eastAsia"/>
          <w:color w:val="FF0000"/>
          <w:szCs w:val="21"/>
        </w:rPr>
        <w:t>発表資料作成</w:t>
      </w:r>
      <w:r>
        <w:rPr>
          <w:rFonts w:asciiTheme="minorEastAsia" w:eastAsiaTheme="minorEastAsia" w:hAnsiTheme="minorEastAsia" w:hint="eastAsia"/>
          <w:color w:val="FF0000"/>
          <w:szCs w:val="21"/>
        </w:rPr>
        <w:t>］</w:t>
      </w:r>
    </w:p>
    <w:p w14:paraId="76F3FE21" w14:textId="77777777" w:rsidR="001A5E49" w:rsidRPr="008D6C56" w:rsidRDefault="001A5E49" w:rsidP="00B27EBE">
      <w:pPr>
        <w:jc w:val="center"/>
        <w:rPr>
          <w:rFonts w:asciiTheme="minorEastAsia" w:eastAsiaTheme="minorEastAsia" w:hAnsiTheme="minorEastAsia"/>
          <w:szCs w:val="21"/>
          <w:highlight w:val="yellow"/>
        </w:rPr>
      </w:pPr>
    </w:p>
    <w:p w14:paraId="09693C8A" w14:textId="77777777" w:rsidR="00B27EBE" w:rsidRPr="00E76049" w:rsidRDefault="00B27EBE" w:rsidP="00B27EBE">
      <w:pPr>
        <w:jc w:val="center"/>
        <w:rPr>
          <w:rFonts w:asciiTheme="majorEastAsia" w:eastAsiaTheme="majorEastAsia" w:hAnsiTheme="majorEastAsia"/>
          <w:sz w:val="20"/>
          <w:szCs w:val="20"/>
        </w:rPr>
      </w:pPr>
      <w:r w:rsidRPr="00E76049">
        <w:rPr>
          <w:rFonts w:asciiTheme="majorEastAsia" w:eastAsiaTheme="majorEastAsia" w:hAnsiTheme="majorEastAsia" w:hint="eastAsia"/>
          <w:sz w:val="20"/>
          <w:szCs w:val="20"/>
        </w:rPr>
        <w:t>表</w:t>
      </w:r>
      <w:r w:rsidR="004838DE" w:rsidRPr="00E76049">
        <w:rPr>
          <w:rFonts w:asciiTheme="majorEastAsia" w:eastAsiaTheme="majorEastAsia" w:hAnsiTheme="majorEastAsia" w:hint="eastAsia"/>
          <w:sz w:val="20"/>
          <w:szCs w:val="20"/>
        </w:rPr>
        <w:t>5</w:t>
      </w:r>
      <w:r w:rsidR="00F05BA1" w:rsidRPr="00E76049">
        <w:rPr>
          <w:rFonts w:asciiTheme="majorEastAsia" w:eastAsiaTheme="majorEastAsia" w:hAnsiTheme="majorEastAsia" w:hint="eastAsia"/>
          <w:sz w:val="20"/>
          <w:szCs w:val="20"/>
        </w:rPr>
        <w:t>．</w:t>
      </w:r>
      <w:r w:rsidR="00440E64" w:rsidRPr="00E76049">
        <w:rPr>
          <w:rFonts w:asciiTheme="majorEastAsia" w:eastAsiaTheme="majorEastAsia" w:hAnsiTheme="majorEastAsia" w:hint="eastAsia"/>
          <w:sz w:val="20"/>
          <w:szCs w:val="20"/>
        </w:rPr>
        <w:t>1</w:t>
      </w:r>
      <w:r w:rsidRPr="00E76049">
        <w:rPr>
          <w:rFonts w:asciiTheme="majorEastAsia" w:eastAsiaTheme="majorEastAsia" w:hAnsiTheme="majorEastAsia" w:hint="eastAsia"/>
          <w:sz w:val="20"/>
          <w:szCs w:val="20"/>
        </w:rPr>
        <w:t xml:space="preserve">　日程計画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C1969" w:rsidRPr="00E76049" w14:paraId="1F975818" w14:textId="77777777" w:rsidTr="00DD0DD4">
        <w:trPr>
          <w:trHeight w:val="340"/>
        </w:trPr>
        <w:tc>
          <w:tcPr>
            <w:tcW w:w="1701" w:type="dxa"/>
            <w:vAlign w:val="center"/>
          </w:tcPr>
          <w:p w14:paraId="25443A0C" w14:textId="77777777" w:rsidR="004C1969" w:rsidRPr="00E76049" w:rsidRDefault="004C1969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作業</w:t>
            </w:r>
          </w:p>
        </w:tc>
        <w:tc>
          <w:tcPr>
            <w:tcW w:w="993" w:type="dxa"/>
            <w:vAlign w:val="center"/>
          </w:tcPr>
          <w:p w14:paraId="4573B5E0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担当</w:t>
            </w:r>
          </w:p>
        </w:tc>
        <w:tc>
          <w:tcPr>
            <w:tcW w:w="567" w:type="dxa"/>
            <w:vAlign w:val="center"/>
          </w:tcPr>
          <w:p w14:paraId="03153236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5月</w:t>
            </w:r>
          </w:p>
        </w:tc>
        <w:tc>
          <w:tcPr>
            <w:tcW w:w="567" w:type="dxa"/>
            <w:vAlign w:val="center"/>
          </w:tcPr>
          <w:p w14:paraId="5F34014E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6月</w:t>
            </w:r>
          </w:p>
        </w:tc>
        <w:tc>
          <w:tcPr>
            <w:tcW w:w="567" w:type="dxa"/>
            <w:vAlign w:val="center"/>
          </w:tcPr>
          <w:p w14:paraId="6922F650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7月</w:t>
            </w:r>
          </w:p>
        </w:tc>
        <w:tc>
          <w:tcPr>
            <w:tcW w:w="567" w:type="dxa"/>
            <w:vAlign w:val="center"/>
          </w:tcPr>
          <w:p w14:paraId="7D5037E5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8月</w:t>
            </w:r>
          </w:p>
        </w:tc>
        <w:tc>
          <w:tcPr>
            <w:tcW w:w="567" w:type="dxa"/>
            <w:vAlign w:val="center"/>
          </w:tcPr>
          <w:p w14:paraId="097D4E6C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9月</w:t>
            </w:r>
          </w:p>
        </w:tc>
        <w:tc>
          <w:tcPr>
            <w:tcW w:w="567" w:type="dxa"/>
            <w:vAlign w:val="center"/>
          </w:tcPr>
          <w:p w14:paraId="27362D06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10月</w:t>
            </w:r>
          </w:p>
        </w:tc>
        <w:tc>
          <w:tcPr>
            <w:tcW w:w="567" w:type="dxa"/>
            <w:vAlign w:val="center"/>
          </w:tcPr>
          <w:p w14:paraId="646A03F6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11月</w:t>
            </w:r>
          </w:p>
        </w:tc>
        <w:tc>
          <w:tcPr>
            <w:tcW w:w="567" w:type="dxa"/>
            <w:vAlign w:val="center"/>
          </w:tcPr>
          <w:p w14:paraId="5226EAD4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12月</w:t>
            </w:r>
          </w:p>
        </w:tc>
        <w:tc>
          <w:tcPr>
            <w:tcW w:w="567" w:type="dxa"/>
            <w:vAlign w:val="center"/>
          </w:tcPr>
          <w:p w14:paraId="3A0BA786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1月</w:t>
            </w:r>
          </w:p>
        </w:tc>
        <w:tc>
          <w:tcPr>
            <w:tcW w:w="567" w:type="dxa"/>
            <w:vAlign w:val="center"/>
          </w:tcPr>
          <w:p w14:paraId="6C2697B8" w14:textId="77777777" w:rsidR="004C1969" w:rsidRPr="00E76049" w:rsidRDefault="004C1969" w:rsidP="00601656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sz w:val="16"/>
                <w:szCs w:val="16"/>
              </w:rPr>
              <w:t>2月</w:t>
            </w:r>
          </w:p>
        </w:tc>
      </w:tr>
      <w:tr w:rsidR="0038353F" w:rsidRPr="00E76049" w14:paraId="693F67C6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0C1B5A14" w14:textId="77777777" w:rsidR="0038353F" w:rsidRPr="00E76049" w:rsidRDefault="00E76049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38353F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類似研究の調査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  <w:vAlign w:val="center"/>
          </w:tcPr>
          <w:p w14:paraId="105B5E13" w14:textId="77777777" w:rsidR="0038353F" w:rsidRPr="00E76049" w:rsidRDefault="004838DE" w:rsidP="0038353F">
            <w:pPr>
              <w:jc w:val="center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34CA35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03E1BC9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9BCC143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94F1FFA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B8A7E3B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B19710D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A12F4D7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4478BFC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7D21F03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2FC6F1C" w14:textId="77777777" w:rsidR="0038353F" w:rsidRPr="00E76049" w:rsidRDefault="0038353F" w:rsidP="0038353F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780CE39B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407D18A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1A26C271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BFE166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DAD835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493B2D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140919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51EEDA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E9013B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851D4A3" w14:textId="77777777" w:rsidR="004838DE" w:rsidRPr="00E76049" w:rsidRDefault="008B5644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C5968E" wp14:editId="55DE073A">
                      <wp:simplePos x="0" y="0"/>
                      <wp:positionH relativeFrom="column">
                        <wp:posOffset>-1071245</wp:posOffset>
                      </wp:positionH>
                      <wp:positionV relativeFrom="page">
                        <wp:posOffset>-74930</wp:posOffset>
                      </wp:positionV>
                      <wp:extent cx="2362200" cy="1031240"/>
                      <wp:effectExtent l="0" t="0" r="19050" b="378460"/>
                      <wp:wrapNone/>
                      <wp:docPr id="1" name="吹き出し: 四角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0" cy="1031240"/>
                              </a:xfrm>
                              <a:prstGeom prst="wedgeRectCallout">
                                <a:avLst>
                                  <a:gd name="adj1" fmla="val -47540"/>
                                  <a:gd name="adj2" fmla="val 84062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4BCABB" w14:textId="77777777" w:rsidR="008B5644" w:rsidRPr="00146F7C" w:rsidRDefault="008B5644" w:rsidP="00DD0DD4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FF0000"/>
                                    </w:rPr>
                                  </w:pPr>
                                  <w:r w:rsidRPr="00146F7C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この</w:t>
                                  </w:r>
                                  <w:r w:rsidR="00DD0DD4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中間報告</w:t>
                                  </w:r>
                                  <w:r w:rsidRPr="00146F7C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書で最も大切な表。セルを灰色で塗り、「プログラム開発を</w:t>
                                  </w:r>
                                  <w:r w:rsidRPr="00146F7C">
                                    <w:rPr>
                                      <w:rFonts w:asciiTheme="minorEastAsia" w:eastAsiaTheme="minorEastAsia" w:hAnsiTheme="minorEastAsia"/>
                                      <w:color w:val="FF0000"/>
                                    </w:rPr>
                                    <w:t>6</w:t>
                                  </w:r>
                                  <w:r w:rsidRPr="00146F7C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月～8月に行う」ことを表</w:t>
                                  </w:r>
                                  <w:r w:rsidR="00DD0DD4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している</w:t>
                                  </w:r>
                                  <w:r w:rsidRPr="00146F7C">
                                    <w:rPr>
                                      <w:rFonts w:asciiTheme="minorEastAsia" w:eastAsiaTheme="minorEastAsia" w:hAnsiTheme="minorEastAsia" w:hint="eastAsia"/>
                                      <w:color w:val="FF0000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5968E" id="吹き出し: 四角形 1" o:spid="_x0000_s1032" type="#_x0000_t61" style="position:absolute;left:0;text-align:left;margin-left:-84.35pt;margin-top:-5.9pt;width:186pt;height:8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" adj="531,28957" fillcolor="white [3212]" strokecolor="red" strokeweight="2pt">
                      <v:textbox>
                        <w:txbxContent>
                          <w:p w14:paraId="794BCABB" w14:textId="77777777" w:rsidR="008B5644" w:rsidRPr="00146F7C" w:rsidRDefault="008B5644" w:rsidP="00DD0DD4">
                            <w:pPr>
                              <w:rPr>
                                <w:rFonts w:asciiTheme="minorEastAsia" w:eastAsiaTheme="minorEastAsia" w:hAnsiTheme="minorEastAsia"/>
                                <w:color w:val="FF0000"/>
                              </w:rPr>
                            </w:pPr>
                            <w:r w:rsidRPr="00146F7C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この</w:t>
                            </w:r>
                            <w:r w:rsidR="00DD0DD4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中間報告</w:t>
                            </w:r>
                            <w:r w:rsidRPr="00146F7C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書で最も大切な表。セルを灰色で塗り、「プログラム開発を</w:t>
                            </w:r>
                            <w:r w:rsidRPr="00146F7C">
                              <w:rPr>
                                <w:rFonts w:asciiTheme="minorEastAsia" w:eastAsiaTheme="minorEastAsia" w:hAnsiTheme="minorEastAsia"/>
                                <w:color w:val="FF0000"/>
                              </w:rPr>
                              <w:t>6</w:t>
                            </w:r>
                            <w:r w:rsidRPr="00146F7C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月～8月に行う」ことを表</w:t>
                            </w:r>
                            <w:r w:rsidR="00DD0DD4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している</w:t>
                            </w:r>
                            <w:r w:rsidRPr="00146F7C">
                              <w:rPr>
                                <w:rFonts w:asciiTheme="minorEastAsia" w:eastAsiaTheme="minorEastAsia" w:hAnsiTheme="minorEastAsia"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center"/>
          </w:tcPr>
          <w:p w14:paraId="165733A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A66521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268C2F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73F4E2B4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2184BC0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7C2D2E3A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536C4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76E519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E3CC75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CB7A135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BB030DD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14F7A7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11AA59D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650453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07C05E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0FB4E3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1230A4D7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14AA194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98F623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32776C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0496D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71CB61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3834CD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F282A9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2F8176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2A6141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85DC28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FFD48E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2E3A4A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34AAA46E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6F307D7B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設計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324ACC6C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A91251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D481B9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56AFF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2A88CB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72B0BFD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977DBF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63FC5D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7959AD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1627D8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A777AB0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71D2300F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1172D86B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プログラム開発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7DE54D25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60CD813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6E245A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1965C5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060BB6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A0199B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A729F4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A56320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7CAF7E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09581A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29BE5F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39208DB6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278AAEE7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中間報告書作成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0E64ACB6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47427EF5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D0D69B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9DCD8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EE370E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6FA0E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37D1E0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1F5D765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F552A4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1432DD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941B745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760148EF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30E95493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検証実験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025E5848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786D839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C5D417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0A589D0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9A4B5A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D966E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54DEF0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9D7DF7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9A3F49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1EA956D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F73514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4C436EA2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2A57F19C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データ集計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0ADCC006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51BF4B3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2B48CA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38524E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5E4C4C0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45CBAA4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470E49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9FE6BD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07C020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066A81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D4BB3F4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3DC3FE61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51F81245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評価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34E1BD9B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5333A34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F0C791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C8E696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E6F8764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7A9C66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72DCE7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3566BAC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56D610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031191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69BB03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3DDC73AC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2302A542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抄録作成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378A9C89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5BA3F92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C9A2EA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1FC7C3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E35D84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2B78354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535DBF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E44AA9E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521AA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7D48B4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FEFCEC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74842B49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4D4E5CFC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論文作成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5251FEAC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2EA3DF22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FB3DC3D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214F58B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91C7FC1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55DFA0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14E0CD3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A4EE78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014D69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797A0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14B6590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  <w:tr w:rsidR="004838DE" w:rsidRPr="00E76049" w14:paraId="618B252E" w14:textId="77777777" w:rsidTr="00DD0DD4">
        <w:trPr>
          <w:trHeight w:val="454"/>
        </w:trPr>
        <w:tc>
          <w:tcPr>
            <w:tcW w:w="1701" w:type="dxa"/>
            <w:vAlign w:val="center"/>
          </w:tcPr>
          <w:p w14:paraId="0D7D97F8" w14:textId="77777777" w:rsidR="004838DE" w:rsidRPr="00E76049" w:rsidRDefault="00E76049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</w:t>
            </w:r>
            <w:r w:rsidR="004838DE"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発表資料作成</w:t>
            </w: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］</w:t>
            </w:r>
          </w:p>
        </w:tc>
        <w:tc>
          <w:tcPr>
            <w:tcW w:w="993" w:type="dxa"/>
          </w:tcPr>
          <w:p w14:paraId="263BAFBB" w14:textId="77777777" w:rsidR="004838DE" w:rsidRPr="00E76049" w:rsidRDefault="004838DE" w:rsidP="004838DE">
            <w:pPr>
              <w:jc w:val="center"/>
              <w:rPr>
                <w:rFonts w:asciiTheme="majorEastAsia" w:eastAsiaTheme="majorEastAsia" w:hAnsiTheme="majorEastAsia"/>
              </w:rPr>
            </w:pPr>
            <w:r w:rsidRPr="00E76049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［氏］</w:t>
            </w:r>
          </w:p>
        </w:tc>
        <w:tc>
          <w:tcPr>
            <w:tcW w:w="567" w:type="dxa"/>
            <w:vAlign w:val="center"/>
          </w:tcPr>
          <w:p w14:paraId="5AD159F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2C757269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0B2EE87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B75765A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44A3535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DE81C46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C91AA74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451C3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559A3AF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AE941B8" w14:textId="77777777" w:rsidR="004838DE" w:rsidRPr="00E76049" w:rsidRDefault="004838DE" w:rsidP="004838DE">
            <w:pPr>
              <w:suppressLineNumbers/>
              <w:suppressAutoHyphens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sz w:val="16"/>
                <w:szCs w:val="16"/>
                <w:highlight w:val="yellow"/>
              </w:rPr>
            </w:pPr>
          </w:p>
        </w:tc>
      </w:tr>
    </w:tbl>
    <w:p w14:paraId="321E40EF" w14:textId="77777777" w:rsidR="004C1969" w:rsidRDefault="004C1969" w:rsidP="00D75CCF">
      <w:pPr>
        <w:rPr>
          <w:rFonts w:asciiTheme="minorEastAsia" w:eastAsiaTheme="minorEastAsia" w:hAnsiTheme="minorEastAsia"/>
          <w:color w:val="FF0000"/>
          <w:szCs w:val="21"/>
        </w:rPr>
      </w:pPr>
    </w:p>
    <w:p w14:paraId="4DADE7E4" w14:textId="77777777" w:rsidR="004838DE" w:rsidRPr="001A5E49" w:rsidRDefault="004838DE" w:rsidP="00D6081E">
      <w:pPr>
        <w:rPr>
          <w:rFonts w:asciiTheme="minorEastAsia" w:eastAsiaTheme="minorEastAsia" w:hAnsiTheme="minorEastAsia"/>
          <w:b/>
          <w:szCs w:val="21"/>
        </w:rPr>
      </w:pPr>
      <w:r w:rsidRPr="001A5E49">
        <w:rPr>
          <w:rFonts w:asciiTheme="minorEastAsia" w:eastAsiaTheme="minorEastAsia" w:hAnsiTheme="minorEastAsia" w:hint="eastAsia"/>
          <w:b/>
          <w:szCs w:val="21"/>
        </w:rPr>
        <w:t>参考文献</w:t>
      </w:r>
    </w:p>
    <w:p w14:paraId="23A5F237" w14:textId="77777777" w:rsidR="004838DE" w:rsidRPr="004838DE" w:rsidRDefault="004838DE" w:rsidP="004838DE">
      <w:pPr>
        <w:ind w:left="426" w:hanging="425"/>
        <w:rPr>
          <w:rFonts w:asciiTheme="minorEastAsia" w:eastAsiaTheme="minorEastAsia" w:hAnsiTheme="minorEastAsia"/>
          <w:szCs w:val="21"/>
        </w:rPr>
      </w:pPr>
      <w:r w:rsidRPr="004838DE">
        <w:rPr>
          <w:rFonts w:asciiTheme="minorEastAsia" w:eastAsiaTheme="minorEastAsia" w:hAnsiTheme="minorEastAsia" w:hint="eastAsia"/>
          <w:szCs w:val="21"/>
        </w:rPr>
        <w:t>[1]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［参考文献1：書き方は別ファイル「参考文献の書き方と参照方法.</w:t>
      </w:r>
      <w:r w:rsidRPr="004838DE">
        <w:rPr>
          <w:rFonts w:asciiTheme="minorEastAsia" w:eastAsiaTheme="minorEastAsia" w:hAnsiTheme="minorEastAsia"/>
          <w:color w:val="FF0000"/>
          <w:szCs w:val="21"/>
        </w:rPr>
        <w:t>pdf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」参照］</w:t>
      </w:r>
    </w:p>
    <w:p w14:paraId="304A0066" w14:textId="77777777" w:rsidR="004838DE" w:rsidRPr="0093435B" w:rsidRDefault="004838DE" w:rsidP="0093435B">
      <w:pPr>
        <w:ind w:left="426" w:hanging="425"/>
        <w:rPr>
          <w:rFonts w:asciiTheme="minorEastAsia" w:eastAsiaTheme="minorEastAsia" w:hAnsiTheme="minorEastAsia"/>
          <w:szCs w:val="21"/>
        </w:rPr>
      </w:pPr>
      <w:r w:rsidRPr="004838DE">
        <w:rPr>
          <w:rFonts w:asciiTheme="minorEastAsia" w:eastAsiaTheme="minorEastAsia" w:hAnsiTheme="minorEastAsia" w:hint="eastAsia"/>
          <w:szCs w:val="21"/>
        </w:rPr>
        <w:t>[2]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［参考文献</w:t>
      </w:r>
      <w:r>
        <w:rPr>
          <w:rFonts w:asciiTheme="minorEastAsia" w:eastAsiaTheme="minorEastAsia" w:hAnsiTheme="minorEastAsia" w:hint="eastAsia"/>
          <w:color w:val="FF0000"/>
          <w:szCs w:val="21"/>
        </w:rPr>
        <w:t>2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：書き方は別ファイル「参考文献の書き方と参照方法.</w:t>
      </w:r>
      <w:r w:rsidRPr="004838DE">
        <w:rPr>
          <w:rFonts w:asciiTheme="minorEastAsia" w:eastAsiaTheme="minorEastAsia" w:hAnsiTheme="minorEastAsia"/>
          <w:color w:val="FF0000"/>
          <w:szCs w:val="21"/>
        </w:rPr>
        <w:t>pdf</w:t>
      </w:r>
      <w:r w:rsidRPr="004838DE">
        <w:rPr>
          <w:rFonts w:asciiTheme="minorEastAsia" w:eastAsiaTheme="minorEastAsia" w:hAnsiTheme="minorEastAsia" w:hint="eastAsia"/>
          <w:color w:val="FF0000"/>
          <w:szCs w:val="21"/>
        </w:rPr>
        <w:t>」参照］</w:t>
      </w:r>
    </w:p>
    <w:sectPr w:rsidR="004838DE" w:rsidRPr="009343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FE41" w14:textId="77777777" w:rsidR="0036410F" w:rsidRDefault="0036410F">
      <w:r>
        <w:separator/>
      </w:r>
    </w:p>
  </w:endnote>
  <w:endnote w:type="continuationSeparator" w:id="0">
    <w:p w14:paraId="6CD77786" w14:textId="77777777" w:rsidR="0036410F" w:rsidRDefault="0036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C4EE" w14:textId="77777777" w:rsidR="002577E3" w:rsidRDefault="002577E3" w:rsidP="00584EA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3C7A38B" w14:textId="77777777" w:rsidR="002577E3" w:rsidRDefault="002577E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2F1A" w14:textId="77777777" w:rsidR="0036410F" w:rsidRDefault="0036410F">
      <w:r>
        <w:separator/>
      </w:r>
    </w:p>
  </w:footnote>
  <w:footnote w:type="continuationSeparator" w:id="0">
    <w:p w14:paraId="4E20C9C0" w14:textId="77777777" w:rsidR="0036410F" w:rsidRDefault="00364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5AC"/>
    <w:multiLevelType w:val="multilevel"/>
    <w:tmpl w:val="D4A0C016"/>
    <w:lvl w:ilvl="0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" w15:restartNumberingAfterBreak="0">
    <w:nsid w:val="11220453"/>
    <w:multiLevelType w:val="hybridMultilevel"/>
    <w:tmpl w:val="3E78E168"/>
    <w:lvl w:ilvl="0" w:tplc="75C442A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EB0856"/>
    <w:multiLevelType w:val="multilevel"/>
    <w:tmpl w:val="E328221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61B3A8C"/>
    <w:multiLevelType w:val="hybridMultilevel"/>
    <w:tmpl w:val="4D006D0C"/>
    <w:lvl w:ilvl="0" w:tplc="FC284060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4" w15:restartNumberingAfterBreak="0">
    <w:nsid w:val="188E2F02"/>
    <w:multiLevelType w:val="multilevel"/>
    <w:tmpl w:val="8188A418"/>
    <w:lvl w:ilvl="0">
      <w:start w:val="4"/>
      <w:numFmt w:val="decimalFullWidth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FullWidth"/>
      <w:lvlText w:val="%1．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630"/>
        </w:tabs>
        <w:ind w:left="630" w:hanging="630"/>
      </w:pPr>
      <w:rPr>
        <w:rFonts w:hint="default"/>
      </w:rPr>
    </w:lvl>
  </w:abstractNum>
  <w:abstractNum w:abstractNumId="5" w15:restartNumberingAfterBreak="0">
    <w:nsid w:val="3B7776D2"/>
    <w:multiLevelType w:val="multilevel"/>
    <w:tmpl w:val="81867B7C"/>
    <w:lvl w:ilvl="0">
      <w:start w:val="1"/>
      <w:numFmt w:val="decimalFullWidth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E132892"/>
    <w:multiLevelType w:val="hybridMultilevel"/>
    <w:tmpl w:val="C58C0498"/>
    <w:lvl w:ilvl="0" w:tplc="279004E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0720DAC"/>
    <w:multiLevelType w:val="multilevel"/>
    <w:tmpl w:val="1908B570"/>
    <w:lvl w:ilvl="0">
      <w:start w:val="1"/>
      <w:numFmt w:val="decimalEnclosedCircle"/>
      <w:lvlText w:val="%1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8" w15:restartNumberingAfterBreak="0">
    <w:nsid w:val="409D7C88"/>
    <w:multiLevelType w:val="hybridMultilevel"/>
    <w:tmpl w:val="0DE0ABF0"/>
    <w:lvl w:ilvl="0" w:tplc="279004E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1244674"/>
    <w:multiLevelType w:val="multilevel"/>
    <w:tmpl w:val="52388B4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441F10"/>
    <w:multiLevelType w:val="multilevel"/>
    <w:tmpl w:val="8188A418"/>
    <w:lvl w:ilvl="0">
      <w:start w:val="4"/>
      <w:numFmt w:val="decimalFullWidth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FullWidth"/>
      <w:lvlText w:val="%1．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630"/>
        </w:tabs>
        <w:ind w:left="630" w:hanging="630"/>
      </w:pPr>
      <w:rPr>
        <w:rFonts w:hint="default"/>
      </w:rPr>
    </w:lvl>
  </w:abstractNum>
  <w:abstractNum w:abstractNumId="11" w15:restartNumberingAfterBreak="0">
    <w:nsid w:val="4B276501"/>
    <w:multiLevelType w:val="multilevel"/>
    <w:tmpl w:val="3A8C6C88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44D5BCA"/>
    <w:multiLevelType w:val="multilevel"/>
    <w:tmpl w:val="4D006D0C"/>
    <w:lvl w:ilvl="0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3" w15:restartNumberingAfterBreak="0">
    <w:nsid w:val="54B26B2B"/>
    <w:multiLevelType w:val="hybridMultilevel"/>
    <w:tmpl w:val="3A8C6C88"/>
    <w:lvl w:ilvl="0" w:tplc="0D501FE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9B23C5C"/>
    <w:multiLevelType w:val="multilevel"/>
    <w:tmpl w:val="E7568304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A27642B"/>
    <w:multiLevelType w:val="multilevel"/>
    <w:tmpl w:val="A45CDA6A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FCE328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 w15:restartNumberingAfterBreak="0">
    <w:nsid w:val="683623E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 w15:restartNumberingAfterBreak="0">
    <w:nsid w:val="6AC73021"/>
    <w:multiLevelType w:val="hybridMultilevel"/>
    <w:tmpl w:val="E7568304"/>
    <w:lvl w:ilvl="0" w:tplc="FC28406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B973DDC"/>
    <w:multiLevelType w:val="multilevel"/>
    <w:tmpl w:val="2BB2AC6C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2237F0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1" w15:restartNumberingAfterBreak="0">
    <w:nsid w:val="75633599"/>
    <w:multiLevelType w:val="multilevel"/>
    <w:tmpl w:val="309C24E0"/>
    <w:lvl w:ilvl="0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22" w15:restartNumberingAfterBreak="0">
    <w:nsid w:val="7EE560CF"/>
    <w:multiLevelType w:val="multilevel"/>
    <w:tmpl w:val="8188A418"/>
    <w:lvl w:ilvl="0">
      <w:start w:val="4"/>
      <w:numFmt w:val="decimalFullWidth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FullWidth"/>
      <w:lvlText w:val="%1．%2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630"/>
        </w:tabs>
        <w:ind w:left="630" w:hanging="630"/>
      </w:pPr>
      <w:rPr>
        <w:rFonts w:hint="default"/>
      </w:rPr>
    </w:lvl>
  </w:abstractNum>
  <w:num w:numId="1" w16cid:durableId="726804934">
    <w:abstractNumId w:val="2"/>
  </w:num>
  <w:num w:numId="2" w16cid:durableId="2117554565">
    <w:abstractNumId w:val="3"/>
  </w:num>
  <w:num w:numId="3" w16cid:durableId="1384060455">
    <w:abstractNumId w:val="21"/>
  </w:num>
  <w:num w:numId="4" w16cid:durableId="1717046962">
    <w:abstractNumId w:val="0"/>
  </w:num>
  <w:num w:numId="5" w16cid:durableId="1598830176">
    <w:abstractNumId w:val="18"/>
  </w:num>
  <w:num w:numId="6" w16cid:durableId="996155364">
    <w:abstractNumId w:val="22"/>
  </w:num>
  <w:num w:numId="7" w16cid:durableId="657266494">
    <w:abstractNumId w:val="19"/>
  </w:num>
  <w:num w:numId="8" w16cid:durableId="1918980707">
    <w:abstractNumId w:val="5"/>
  </w:num>
  <w:num w:numId="9" w16cid:durableId="228148967">
    <w:abstractNumId w:val="4"/>
  </w:num>
  <w:num w:numId="10" w16cid:durableId="1201865122">
    <w:abstractNumId w:val="7"/>
  </w:num>
  <w:num w:numId="11" w16cid:durableId="402608053">
    <w:abstractNumId w:val="9"/>
  </w:num>
  <w:num w:numId="12" w16cid:durableId="1301418975">
    <w:abstractNumId w:val="10"/>
  </w:num>
  <w:num w:numId="13" w16cid:durableId="1413812277">
    <w:abstractNumId w:val="20"/>
  </w:num>
  <w:num w:numId="14" w16cid:durableId="901597458">
    <w:abstractNumId w:val="16"/>
  </w:num>
  <w:num w:numId="15" w16cid:durableId="1751193093">
    <w:abstractNumId w:val="17"/>
  </w:num>
  <w:num w:numId="16" w16cid:durableId="160050493">
    <w:abstractNumId w:val="12"/>
  </w:num>
  <w:num w:numId="17" w16cid:durableId="1790196536">
    <w:abstractNumId w:val="1"/>
  </w:num>
  <w:num w:numId="18" w16cid:durableId="856769644">
    <w:abstractNumId w:val="14"/>
  </w:num>
  <w:num w:numId="19" w16cid:durableId="1105072622">
    <w:abstractNumId w:val="13"/>
  </w:num>
  <w:num w:numId="20" w16cid:durableId="1796943221">
    <w:abstractNumId w:val="11"/>
  </w:num>
  <w:num w:numId="21" w16cid:durableId="384181412">
    <w:abstractNumId w:val="8"/>
  </w:num>
  <w:num w:numId="22" w16cid:durableId="942372328">
    <w:abstractNumId w:val="15"/>
  </w:num>
  <w:num w:numId="23" w16cid:durableId="883953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35"/>
    <w:rsid w:val="00000E48"/>
    <w:rsid w:val="00007FAE"/>
    <w:rsid w:val="00067B75"/>
    <w:rsid w:val="00077541"/>
    <w:rsid w:val="00083BBE"/>
    <w:rsid w:val="000A2E7E"/>
    <w:rsid w:val="000C6D91"/>
    <w:rsid w:val="000F0587"/>
    <w:rsid w:val="001139C8"/>
    <w:rsid w:val="001158F1"/>
    <w:rsid w:val="00143F04"/>
    <w:rsid w:val="00146F7C"/>
    <w:rsid w:val="001617D7"/>
    <w:rsid w:val="00174449"/>
    <w:rsid w:val="00176EA8"/>
    <w:rsid w:val="001A5853"/>
    <w:rsid w:val="001A5E49"/>
    <w:rsid w:val="001C12E2"/>
    <w:rsid w:val="001C3506"/>
    <w:rsid w:val="00210B5F"/>
    <w:rsid w:val="002577E3"/>
    <w:rsid w:val="00263169"/>
    <w:rsid w:val="00276A08"/>
    <w:rsid w:val="002B15DB"/>
    <w:rsid w:val="002C7032"/>
    <w:rsid w:val="0030284D"/>
    <w:rsid w:val="00304B28"/>
    <w:rsid w:val="00352635"/>
    <w:rsid w:val="0036410F"/>
    <w:rsid w:val="003726DE"/>
    <w:rsid w:val="0038353F"/>
    <w:rsid w:val="003A705B"/>
    <w:rsid w:val="003B31A0"/>
    <w:rsid w:val="003F3725"/>
    <w:rsid w:val="0041642C"/>
    <w:rsid w:val="00421D13"/>
    <w:rsid w:val="00421EAB"/>
    <w:rsid w:val="00440E64"/>
    <w:rsid w:val="00443741"/>
    <w:rsid w:val="00472303"/>
    <w:rsid w:val="004838DE"/>
    <w:rsid w:val="00486A1C"/>
    <w:rsid w:val="004A3D05"/>
    <w:rsid w:val="004B2716"/>
    <w:rsid w:val="004B68DE"/>
    <w:rsid w:val="004C1969"/>
    <w:rsid w:val="004C5CE2"/>
    <w:rsid w:val="004E59B3"/>
    <w:rsid w:val="00513B5D"/>
    <w:rsid w:val="00541EC9"/>
    <w:rsid w:val="00573408"/>
    <w:rsid w:val="00580A9A"/>
    <w:rsid w:val="00584EA6"/>
    <w:rsid w:val="00592FDC"/>
    <w:rsid w:val="005B1AAB"/>
    <w:rsid w:val="005D4269"/>
    <w:rsid w:val="00601656"/>
    <w:rsid w:val="00621DEC"/>
    <w:rsid w:val="0063188B"/>
    <w:rsid w:val="006749EC"/>
    <w:rsid w:val="006C3798"/>
    <w:rsid w:val="006E141C"/>
    <w:rsid w:val="006E65E8"/>
    <w:rsid w:val="007002CF"/>
    <w:rsid w:val="007701B3"/>
    <w:rsid w:val="007718F6"/>
    <w:rsid w:val="00792502"/>
    <w:rsid w:val="007B029C"/>
    <w:rsid w:val="007E1B97"/>
    <w:rsid w:val="008369A0"/>
    <w:rsid w:val="008B5644"/>
    <w:rsid w:val="008D6C56"/>
    <w:rsid w:val="00900E86"/>
    <w:rsid w:val="00926B8F"/>
    <w:rsid w:val="0093435B"/>
    <w:rsid w:val="009C7A72"/>
    <w:rsid w:val="00A337B3"/>
    <w:rsid w:val="00A62CCA"/>
    <w:rsid w:val="00A755A5"/>
    <w:rsid w:val="00A90F91"/>
    <w:rsid w:val="00AB42B4"/>
    <w:rsid w:val="00AB5074"/>
    <w:rsid w:val="00AC1BEE"/>
    <w:rsid w:val="00AE3692"/>
    <w:rsid w:val="00B27EBE"/>
    <w:rsid w:val="00B74958"/>
    <w:rsid w:val="00BA0D04"/>
    <w:rsid w:val="00BB08E2"/>
    <w:rsid w:val="00C12900"/>
    <w:rsid w:val="00C21994"/>
    <w:rsid w:val="00C56402"/>
    <w:rsid w:val="00C8050C"/>
    <w:rsid w:val="00C909AA"/>
    <w:rsid w:val="00C93091"/>
    <w:rsid w:val="00CA569B"/>
    <w:rsid w:val="00CD31B0"/>
    <w:rsid w:val="00CD37B2"/>
    <w:rsid w:val="00CE377F"/>
    <w:rsid w:val="00CE46A7"/>
    <w:rsid w:val="00CF1C39"/>
    <w:rsid w:val="00D45466"/>
    <w:rsid w:val="00D6081E"/>
    <w:rsid w:val="00D66C3B"/>
    <w:rsid w:val="00D73BD2"/>
    <w:rsid w:val="00D75CCF"/>
    <w:rsid w:val="00D80857"/>
    <w:rsid w:val="00D8187C"/>
    <w:rsid w:val="00D96AA0"/>
    <w:rsid w:val="00DD0DD4"/>
    <w:rsid w:val="00DE5F4B"/>
    <w:rsid w:val="00E00998"/>
    <w:rsid w:val="00E25A32"/>
    <w:rsid w:val="00E33F05"/>
    <w:rsid w:val="00E40BC9"/>
    <w:rsid w:val="00E64E2D"/>
    <w:rsid w:val="00E73928"/>
    <w:rsid w:val="00E76049"/>
    <w:rsid w:val="00E832A7"/>
    <w:rsid w:val="00E901BC"/>
    <w:rsid w:val="00E9763E"/>
    <w:rsid w:val="00EC2FFF"/>
    <w:rsid w:val="00EF1A1A"/>
    <w:rsid w:val="00EF3BFA"/>
    <w:rsid w:val="00EF4CF6"/>
    <w:rsid w:val="00EF7187"/>
    <w:rsid w:val="00F05BA1"/>
    <w:rsid w:val="00FD13C2"/>
    <w:rsid w:val="00FD4586"/>
    <w:rsid w:val="00FE4D5F"/>
    <w:rsid w:val="00FF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92064C"/>
  <w15:docId w15:val="{301911D4-56ED-4813-A070-C46481ED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8D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E40BC9"/>
  </w:style>
  <w:style w:type="paragraph" w:styleId="a4">
    <w:name w:val="footer"/>
    <w:basedOn w:val="a"/>
    <w:rsid w:val="00541EC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541EC9"/>
  </w:style>
  <w:style w:type="paragraph" w:styleId="3">
    <w:name w:val="Body Text 3"/>
    <w:basedOn w:val="a"/>
    <w:rsid w:val="00E832A7"/>
    <w:rPr>
      <w:b/>
      <w:bCs/>
    </w:rPr>
  </w:style>
  <w:style w:type="paragraph" w:styleId="a6">
    <w:name w:val="header"/>
    <w:basedOn w:val="a"/>
    <w:rsid w:val="00E832A7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rsid w:val="00E832A7"/>
    <w:pPr>
      <w:autoSpaceDE w:val="0"/>
      <w:autoSpaceDN w:val="0"/>
      <w:adjustRightInd w:val="0"/>
      <w:jc w:val="center"/>
    </w:pPr>
    <w:rPr>
      <w:rFonts w:ascii="Arial" w:eastAsia="ＭＳ Ｐゴシック" w:hAnsi="Arial"/>
      <w:b/>
      <w:bCs/>
      <w:color w:val="000000"/>
      <w:szCs w:val="36"/>
      <w:lang w:val="ja-JP"/>
    </w:rPr>
  </w:style>
  <w:style w:type="table" w:styleId="a7">
    <w:name w:val="Table Grid"/>
    <w:basedOn w:val="a1"/>
    <w:uiPriority w:val="59"/>
    <w:rsid w:val="004C1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8353F"/>
    <w:pPr>
      <w:ind w:left="840"/>
    </w:pPr>
  </w:style>
  <w:style w:type="character" w:styleId="a9">
    <w:name w:val="Hyperlink"/>
    <w:basedOn w:val="a0"/>
    <w:uiPriority w:val="99"/>
    <w:unhideWhenUsed/>
    <w:rsid w:val="00E7604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7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1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ixabay.com/ja/photos/%E3%83%AD%E3%83%9C%E3%83%83%E3%83%88-%E3%82%BD%E3%83%95%E3%83%88%E3%83%90%E3%83%B3%E3%82%AF-%E3%83%9A%E3%83%83%E3%83%91%E3%83%BC-1695653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an\Downloads\&#20013;&#38291;&#22577;&#21578;&#26360;&#65297;&#12402;&#12394;&#22411;.dotx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D5C91-69C5-4FF2-9D7F-2E9082EB0E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B88FF9-2402-4F98-BBFA-4D7B0FFC8A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a545b-a14f-49c0-9c63-853069427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AD0E52-E7F0-43B7-A290-9593CE8A7176}">
  <ds:schemaRefs>
    <ds:schemaRef ds:uri="http://schemas.microsoft.com/office/2006/metadata/properties"/>
    <ds:schemaRef ds:uri="http://schemas.microsoft.com/office/infopath/2007/PartnerControls"/>
    <ds:schemaRef ds:uri="e8ba545b-a14f-49c0-9c63-853069427e92"/>
  </ds:schemaRefs>
</ds:datastoreItem>
</file>

<file path=customXml/itemProps4.xml><?xml version="1.0" encoding="utf-8"?>
<ds:datastoreItem xmlns:ds="http://schemas.openxmlformats.org/officeDocument/2006/customXml" ds:itemID="{9062CA66-1405-4882-928D-649A60829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中間報告書１ひな型.dotx</Template>
  <TotalTime>3899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卒業研究計画書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MO</dc:creator>
  <cp:lastModifiedBy>123D024</cp:lastModifiedBy>
  <cp:revision>2</cp:revision>
  <cp:lastPrinted>2008-05-12T09:42:00Z</cp:lastPrinted>
  <dcterms:created xsi:type="dcterms:W3CDTF">2026-07-05T06:44:00Z</dcterms:created>
  <dcterms:modified xsi:type="dcterms:W3CDTF">2026-07-07T23:43:00Z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  <property fmtid="{D5CDD505-2E9C-101B-9397-08002B2CF9AE}" pid="3" name="MediaServiceImageTags">
    <vt:lpwstr/>
  </property>
</Properties>
</file>